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15D27" w:rsidR="00870F29" w:rsidP="7E3F4BDB" w:rsidRDefault="00B3750D" w14:paraId="22A5AFCF" w14:textId="1B8872ED">
      <w:pPr>
        <w:pStyle w:val="Heading3"/>
        <w:jc w:val="center"/>
        <w:rPr>
          <w:rFonts w:ascii="Times New Roman" w:hAnsi="Times New Roman" w:cs="Times New Roman"/>
          <w:b w:val="1"/>
          <w:bCs w:val="1"/>
          <w:sz w:val="22"/>
          <w:szCs w:val="22"/>
        </w:rPr>
      </w:pPr>
      <w:r w:rsidRPr="018836AB" w:rsidR="37F195AB">
        <w:rPr>
          <w:rFonts w:ascii="Times New Roman" w:hAnsi="Times New Roman" w:cs="Times New Roman"/>
          <w:b w:val="1"/>
          <w:bCs w:val="1"/>
          <w:sz w:val="28"/>
          <w:szCs w:val="28"/>
        </w:rPr>
        <w:t>S</w:t>
      </w:r>
      <w:r w:rsidRPr="018836AB" w:rsidR="37F195AB">
        <w:rPr>
          <w:rFonts w:ascii="Times New Roman" w:hAnsi="Times New Roman" w:cs="Times New Roman"/>
          <w:b w:val="1"/>
          <w:bCs w:val="1"/>
          <w:sz w:val="28"/>
          <w:szCs w:val="28"/>
        </w:rPr>
        <w:t>ydney Bahma</w:t>
      </w:r>
      <w:r w:rsidRPr="018836AB" w:rsidR="13CD7CCA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 </w:t>
      </w:r>
    </w:p>
    <w:p w:rsidRPr="00715D27" w:rsidR="00870F29" w:rsidP="7E3F4BDB" w:rsidRDefault="00B3750D" w14:paraId="526CCD2B" w14:textId="11559E95">
      <w:pPr>
        <w:pStyle w:val="Heading3"/>
        <w:jc w:val="center"/>
        <w:rPr>
          <w:rFonts w:ascii="Times New Roman" w:hAnsi="Times New Roman" w:cs="Times New Roman"/>
          <w:b w:val="1"/>
          <w:bCs w:val="1"/>
          <w:sz w:val="22"/>
          <w:szCs w:val="22"/>
        </w:rPr>
      </w:pPr>
      <w:r w:rsidRPr="018836AB" w:rsidR="13CD7CCA">
        <w:rPr>
          <w:rFonts w:ascii="Times New Roman" w:hAnsi="Times New Roman" w:cs="Times New Roman"/>
          <w:b w:val="0"/>
          <w:bCs w:val="0"/>
          <w:sz w:val="22"/>
          <w:szCs w:val="22"/>
        </w:rPr>
        <w:t>sy</w:t>
      </w:r>
      <w:hyperlink r:id="Ra96f418c38ae4a9f">
        <w:r w:rsidRPr="018836AB" w:rsidR="4E666989">
          <w:rPr>
            <w:rStyle w:val="Hyperlink"/>
            <w:rFonts w:ascii="Times New Roman" w:hAnsi="Times New Roman" w:cs="Times New Roman"/>
            <w:color w:val="000000" w:themeColor="text1" w:themeTint="FF" w:themeShade="FF"/>
            <w:sz w:val="22"/>
            <w:szCs w:val="22"/>
            <w:u w:val="none"/>
          </w:rPr>
          <w:t>dneybah</w:t>
        </w:r>
        <w:r w:rsidRPr="018836AB" w:rsidR="4E666989">
          <w:rPr>
            <w:rStyle w:val="Hyperlink"/>
            <w:rFonts w:ascii="Times New Roman" w:hAnsi="Times New Roman" w:cs="Times New Roman"/>
            <w:color w:val="000000" w:themeColor="text1" w:themeTint="FF" w:themeShade="FF"/>
            <w:sz w:val="22"/>
            <w:szCs w:val="22"/>
            <w:u w:val="none"/>
          </w:rPr>
          <w:t>m</w:t>
        </w:r>
        <w:r w:rsidRPr="018836AB" w:rsidR="4E666989">
          <w:rPr>
            <w:rStyle w:val="Hyperlink"/>
            <w:rFonts w:ascii="Times New Roman" w:hAnsi="Times New Roman" w:cs="Times New Roman"/>
            <w:color w:val="000000" w:themeColor="text1" w:themeTint="FF" w:themeShade="FF"/>
            <w:sz w:val="22"/>
            <w:szCs w:val="22"/>
            <w:u w:val="none"/>
          </w:rPr>
          <w:t>a@gmail.com</w:t>
        </w:r>
      </w:hyperlink>
      <w:r w:rsidRPr="018836AB" w:rsidR="4E666989">
        <w:rPr>
          <w:rFonts w:ascii="Times New Roman" w:hAnsi="Times New Roman" w:cs="Times New Roman"/>
          <w:sz w:val="22"/>
          <w:szCs w:val="22"/>
        </w:rPr>
        <w:t xml:space="preserve"> </w:t>
      </w:r>
      <w:r w:rsidRPr="018836AB" w:rsidR="212B15C3">
        <w:rPr>
          <w:rFonts w:ascii="Times New Roman" w:hAnsi="Times New Roman" w:cs="Times New Roman"/>
          <w:sz w:val="22"/>
          <w:szCs w:val="22"/>
        </w:rPr>
        <w:t xml:space="preserve">| </w:t>
      </w:r>
      <w:r w:rsidRPr="018836AB" w:rsidR="6B020099">
        <w:rPr>
          <w:rFonts w:ascii="Gill Sans Nova Light" w:hAnsi="Gill Sans Nova Light" w:eastAsia="Gill Sans Nova Light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linkedin.com/in/sydney-bahma-85122434b</w:t>
      </w:r>
      <w:r w:rsidRPr="018836AB" w:rsidR="212B15C3">
        <w:rPr>
          <w:rFonts w:ascii="Gill Sans Nova Light" w:hAnsi="Gill Sans Nova Light" w:eastAsia="Gill Sans Nova Light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18836AB" w:rsidR="69B53404">
        <w:rPr>
          <w:rFonts w:ascii="Gill Sans Nova Light" w:hAnsi="Gill Sans Nova Light" w:eastAsia="Gill Sans Nova Light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| </w:t>
      </w:r>
      <w:r w:rsidRPr="018836AB" w:rsidR="12F7D9F7">
        <w:rPr>
          <w:rFonts w:ascii="Gill Sans Nova Light" w:hAnsi="Gill Sans Nova Light" w:eastAsia="Gill Sans Nova Light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(612)413-7249 | </w:t>
      </w:r>
      <w:r w:rsidRPr="018836AB" w:rsidR="212B15C3">
        <w:rPr>
          <w:rFonts w:ascii="Times New Roman" w:hAnsi="Times New Roman" w:cs="Times New Roman"/>
          <w:sz w:val="22"/>
          <w:szCs w:val="22"/>
        </w:rPr>
        <w:t>Amherst</w:t>
      </w:r>
      <w:r w:rsidRPr="018836AB" w:rsidR="36A980A9">
        <w:rPr>
          <w:rFonts w:ascii="Times New Roman" w:hAnsi="Times New Roman" w:cs="Times New Roman"/>
          <w:sz w:val="22"/>
          <w:szCs w:val="22"/>
        </w:rPr>
        <w:t xml:space="preserve">, </w:t>
      </w:r>
      <w:r w:rsidRPr="018836AB" w:rsidR="212B15C3">
        <w:rPr>
          <w:rFonts w:ascii="Times New Roman" w:hAnsi="Times New Roman" w:cs="Times New Roman"/>
          <w:sz w:val="22"/>
          <w:szCs w:val="22"/>
        </w:rPr>
        <w:t>MA</w:t>
      </w:r>
    </w:p>
    <w:p w:rsidR="006C2568" w:rsidP="018836AB" w:rsidRDefault="006C2568" w14:paraId="78B111DC" w14:textId="7BFA6A61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="7086A036">
        <w:drawing>
          <wp:inline wp14:editId="524587A2" wp14:anchorId="145BA52E">
            <wp:extent cx="314325" cy="314325"/>
            <wp:effectExtent l="0" t="0" r="0" b="0"/>
            <wp:docPr id="6336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963838" name=""/>
                    <pic:cNvPicPr/>
                  </pic:nvPicPr>
                  <pic:blipFill>
                    <a:blip xmlns:r="http://schemas.openxmlformats.org/officeDocument/2006/relationships" r:embed="rId288535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F6D02" w:rsidR="00715D27" w:rsidP="018836AB" w:rsidRDefault="00715D27" w14:paraId="253404DB" w14:textId="013A4627">
      <w:pPr>
        <w:pBdr>
          <w:bottom w:val="single" w:color="FF000000" w:sz="4" w:space="1"/>
        </w:pBdr>
        <w:rPr>
          <w:rFonts w:ascii="Times New Roman" w:hAnsi="Times New Roman" w:cs="Times New Roman"/>
          <w:b w:val="1"/>
          <w:bCs w:val="1"/>
          <w:sz w:val="21"/>
          <w:szCs w:val="21"/>
        </w:rPr>
      </w:pPr>
      <w:r w:rsidRPr="018836AB" w:rsidR="00715D27">
        <w:rPr>
          <w:rFonts w:ascii="Times New Roman" w:hAnsi="Times New Roman" w:cs="Times New Roman"/>
          <w:b w:val="1"/>
          <w:bCs w:val="1"/>
          <w:sz w:val="21"/>
          <w:szCs w:val="21"/>
        </w:rPr>
        <w:t>EDUCATION</w:t>
      </w:r>
    </w:p>
    <w:p w:rsidRPr="009F6D02" w:rsidR="00715D27" w:rsidP="006C2568" w:rsidRDefault="0047529D" w14:paraId="3B0211E5" w14:textId="19B21708">
      <w:pPr>
        <w:rPr>
          <w:rFonts w:ascii="Times New Roman" w:hAnsi="Times New Roman" w:cs="Times New Roman"/>
          <w:sz w:val="21"/>
          <w:szCs w:val="21"/>
        </w:rPr>
      </w:pPr>
      <w:r w:rsidRPr="009F6D02">
        <w:rPr>
          <w:rFonts w:ascii="Times New Roman" w:hAnsi="Times New Roman" w:cs="Times New Roman"/>
          <w:sz w:val="21"/>
          <w:szCs w:val="21"/>
        </w:rPr>
        <w:t>University of Massachusetts Amherst, School of Behavioral Sciences and Isenberg School of Management</w:t>
      </w:r>
    </w:p>
    <w:p w:rsidRPr="009F6D02" w:rsidR="00602F19" w:rsidP="62C14D2F" w:rsidRDefault="00A81C36" w14:paraId="20F8A038" w14:textId="15442F48">
      <w:pPr>
        <w:rPr>
          <w:rFonts w:ascii="Times New Roman" w:hAnsi="Times New Roman" w:cs="Times New Roman"/>
          <w:i w:val="1"/>
          <w:iCs w:val="1"/>
          <w:sz w:val="21"/>
          <w:szCs w:val="21"/>
        </w:rPr>
      </w:pPr>
      <w:r w:rsidRPr="62C14D2F" w:rsidR="229B596D">
        <w:rPr>
          <w:rFonts w:ascii="Times New Roman" w:hAnsi="Times New Roman" w:cs="Times New Roman"/>
          <w:i w:val="1"/>
          <w:iCs w:val="1"/>
          <w:sz w:val="21"/>
          <w:szCs w:val="21"/>
        </w:rPr>
        <w:t>Master of Science in Business Analytics</w:t>
      </w:r>
      <w:r w:rsidRPr="62C14D2F" w:rsidR="7E5AEBB9">
        <w:rPr>
          <w:rFonts w:ascii="Times New Roman" w:hAnsi="Times New Roman" w:cs="Times New Roman"/>
          <w:i w:val="1"/>
          <w:iCs w:val="1"/>
          <w:sz w:val="21"/>
          <w:szCs w:val="21"/>
        </w:rPr>
        <w:t xml:space="preserve"> 2025-2027</w:t>
      </w:r>
    </w:p>
    <w:p w:rsidRPr="009F6D02" w:rsidR="00A81C36" w:rsidP="00A81C36" w:rsidRDefault="00A81C36" w14:paraId="3F28AE58" w14:textId="173DEC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1"/>
          <w:szCs w:val="21"/>
        </w:rPr>
      </w:pPr>
      <w:r w:rsidRPr="1DCE8E0A" w:rsidR="00A81C36">
        <w:rPr>
          <w:rFonts w:ascii="Times New Roman" w:hAnsi="Times New Roman" w:cs="Times New Roman"/>
          <w:i w:val="1"/>
          <w:iCs w:val="1"/>
          <w:sz w:val="21"/>
          <w:szCs w:val="21"/>
        </w:rPr>
        <w:t xml:space="preserve">Relevant coursework: </w:t>
      </w:r>
      <w:r w:rsidRPr="1DCE8E0A" w:rsidR="00CB4FFF">
        <w:rPr>
          <w:rFonts w:ascii="Times New Roman" w:hAnsi="Times New Roman" w:cs="Times New Roman"/>
          <w:sz w:val="21"/>
          <w:szCs w:val="21"/>
        </w:rPr>
        <w:t xml:space="preserve">Database </w:t>
      </w:r>
      <w:r w:rsidRPr="1DCE8E0A" w:rsidR="309ABDCB">
        <w:rPr>
          <w:rFonts w:ascii="Times New Roman" w:hAnsi="Times New Roman" w:cs="Times New Roman"/>
          <w:sz w:val="21"/>
          <w:szCs w:val="21"/>
        </w:rPr>
        <w:t>Management</w:t>
      </w:r>
    </w:p>
    <w:p w:rsidRPr="009F6D02" w:rsidR="00CB4FFF" w:rsidP="00CB4FFF" w:rsidRDefault="00CB4FFF" w14:paraId="34D4CC3B" w14:textId="77777777">
      <w:pPr>
        <w:rPr>
          <w:rFonts w:ascii="Times New Roman" w:hAnsi="Times New Roman" w:cs="Times New Roman"/>
          <w:sz w:val="21"/>
          <w:szCs w:val="21"/>
        </w:rPr>
      </w:pPr>
    </w:p>
    <w:p w:rsidRPr="009F6D02" w:rsidR="00CB4FFF" w:rsidP="62C14D2F" w:rsidRDefault="00CB4FFF" w14:paraId="4913CE6A" w14:textId="5E5F8E9A">
      <w:pPr>
        <w:rPr>
          <w:rFonts w:ascii="Times New Roman" w:hAnsi="Times New Roman" w:cs="Times New Roman"/>
          <w:i w:val="1"/>
          <w:iCs w:val="1"/>
          <w:sz w:val="21"/>
          <w:szCs w:val="21"/>
        </w:rPr>
      </w:pPr>
      <w:r w:rsidRPr="62C14D2F" w:rsidR="267A1ECF">
        <w:rPr>
          <w:rFonts w:ascii="Times New Roman" w:hAnsi="Times New Roman" w:cs="Times New Roman"/>
          <w:i w:val="1"/>
          <w:iCs w:val="1"/>
          <w:sz w:val="21"/>
          <w:szCs w:val="21"/>
        </w:rPr>
        <w:t>Bachelor of Science in Managerial Economics</w:t>
      </w:r>
      <w:r w:rsidRPr="62C14D2F" w:rsidR="7047C007">
        <w:rPr>
          <w:rFonts w:ascii="Times New Roman" w:hAnsi="Times New Roman" w:cs="Times New Roman"/>
          <w:i w:val="1"/>
          <w:iCs w:val="1"/>
          <w:sz w:val="21"/>
          <w:szCs w:val="21"/>
        </w:rPr>
        <w:t xml:space="preserve"> 2022-2026</w:t>
      </w:r>
    </w:p>
    <w:p w:rsidRPr="009F6D02" w:rsidR="00CB4FFF" w:rsidP="00CB4FFF" w:rsidRDefault="00CB4FFF" w14:paraId="4C9A1E6B" w14:textId="4F7A866A">
      <w:pPr>
        <w:pStyle w:val="ListParagraph"/>
        <w:numPr>
          <w:ilvl w:val="0"/>
          <w:numId w:val="4"/>
        </w:numPr>
        <w:rPr>
          <w:rFonts w:ascii="Times New Roman" w:hAnsi="Times New Roman" w:cs="Times New Roman" w:eastAsiaTheme="minorHAnsi"/>
          <w:sz w:val="21"/>
          <w:szCs w:val="21"/>
          <w:lang w:eastAsia="en-US"/>
        </w:rPr>
      </w:pPr>
      <w:r w:rsidRPr="009F6D02">
        <w:rPr>
          <w:rFonts w:ascii="Times New Roman" w:hAnsi="Times New Roman" w:cs="Times New Roman"/>
          <w:i/>
          <w:iCs/>
          <w:sz w:val="21"/>
          <w:szCs w:val="21"/>
        </w:rPr>
        <w:t>Relevant Coursework</w:t>
      </w:r>
      <w:r w:rsidRPr="009F6D02">
        <w:rPr>
          <w:rFonts w:ascii="Times New Roman" w:hAnsi="Times New Roman" w:cs="Times New Roman" w:eastAsiaTheme="minorHAnsi"/>
          <w:sz w:val="21"/>
          <w:szCs w:val="21"/>
          <w:lang w:eastAsia="en-US"/>
        </w:rPr>
        <w:t xml:space="preserve">: </w:t>
      </w:r>
      <w:r w:rsidRPr="009F6D02" w:rsidR="006534A4">
        <w:rPr>
          <w:rFonts w:ascii="Times New Roman" w:hAnsi="Times New Roman" w:cs="Times New Roman" w:eastAsiaTheme="minorHAnsi"/>
          <w:sz w:val="21"/>
          <w:szCs w:val="21"/>
          <w:lang w:eastAsia="en-US"/>
        </w:rPr>
        <w:t>Statistics, Accounting, Price Theory, Computing, Decision Analysis, Industrial Organization, Econometrics, Small Business Finance, Management</w:t>
      </w:r>
      <w:r w:rsidRPr="009F6D02" w:rsidR="001D28D0">
        <w:rPr>
          <w:rFonts w:ascii="Times New Roman" w:hAnsi="Times New Roman" w:cs="Times New Roman" w:eastAsiaTheme="minorHAnsi"/>
          <w:sz w:val="21"/>
          <w:szCs w:val="21"/>
          <w:lang w:eastAsia="en-US"/>
        </w:rPr>
        <w:t xml:space="preserve">, Intermediate Macro and </w:t>
      </w:r>
      <w:proofErr w:type="gramStart"/>
      <w:r w:rsidRPr="009F6D02" w:rsidR="001D28D0">
        <w:rPr>
          <w:rFonts w:ascii="Times New Roman" w:hAnsi="Times New Roman" w:cs="Times New Roman" w:eastAsiaTheme="minorHAnsi"/>
          <w:sz w:val="21"/>
          <w:szCs w:val="21"/>
          <w:lang w:eastAsia="en-US"/>
        </w:rPr>
        <w:t>Micro Economics</w:t>
      </w:r>
      <w:proofErr w:type="gramEnd"/>
      <w:r w:rsidR="00AB2E45">
        <w:rPr>
          <w:rFonts w:ascii="Times New Roman" w:hAnsi="Times New Roman" w:cs="Times New Roman" w:eastAsiaTheme="minorHAnsi"/>
          <w:sz w:val="21"/>
          <w:szCs w:val="21"/>
          <w:lang w:eastAsia="en-US"/>
        </w:rPr>
        <w:t>, AI in Economics</w:t>
      </w:r>
    </w:p>
    <w:p w:rsidRPr="009F6D02" w:rsidR="001D28D0" w:rsidP="001D28D0" w:rsidRDefault="001D28D0" w14:paraId="2BE732D5" w14:textId="77777777">
      <w:pPr>
        <w:rPr>
          <w:rFonts w:ascii="Times New Roman" w:hAnsi="Times New Roman" w:cs="Times New Roman"/>
          <w:sz w:val="21"/>
          <w:szCs w:val="21"/>
        </w:rPr>
      </w:pPr>
    </w:p>
    <w:p w:rsidRPr="009F6D02" w:rsidR="001D28D0" w:rsidP="006D18B9" w:rsidRDefault="001D28D0" w14:paraId="60D33648" w14:textId="62F70BBE">
      <w:pPr>
        <w:pBdr>
          <w:bottom w:val="single" w:color="auto" w:sz="4" w:space="1"/>
        </w:pBdr>
        <w:rPr>
          <w:rFonts w:ascii="Times New Roman" w:hAnsi="Times New Roman" w:cs="Times New Roman"/>
          <w:b/>
          <w:bCs/>
          <w:sz w:val="21"/>
          <w:szCs w:val="21"/>
        </w:rPr>
      </w:pPr>
      <w:r w:rsidRPr="009F6D02">
        <w:rPr>
          <w:rFonts w:ascii="Times New Roman" w:hAnsi="Times New Roman" w:cs="Times New Roman"/>
          <w:b/>
          <w:bCs/>
          <w:sz w:val="21"/>
          <w:szCs w:val="21"/>
        </w:rPr>
        <w:t>EMPLOYMENT</w:t>
      </w:r>
    </w:p>
    <w:p w:rsidRPr="009F6D02" w:rsidR="006C2568" w:rsidP="006C2568" w:rsidRDefault="00222009" w14:paraId="320AF86B" w14:textId="3D11FEBD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9F6D02">
        <w:rPr>
          <w:rFonts w:ascii="Times New Roman" w:hAnsi="Times New Roman" w:cs="Times New Roman"/>
          <w:b/>
          <w:bCs/>
          <w:sz w:val="21"/>
          <w:szCs w:val="21"/>
        </w:rPr>
        <w:t>City of Eagan</w:t>
      </w:r>
    </w:p>
    <w:p w:rsidRPr="009F6D02" w:rsidR="00222009" w:rsidP="006C2568" w:rsidRDefault="00D07101" w14:paraId="53D043D6" w14:textId="65967DCD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9F6D02">
        <w:rPr>
          <w:rFonts w:ascii="Times New Roman" w:hAnsi="Times New Roman" w:cs="Times New Roman"/>
          <w:i/>
          <w:iCs/>
          <w:sz w:val="21"/>
          <w:szCs w:val="21"/>
        </w:rPr>
        <w:t>Team Lead/Site Coordinator</w:t>
      </w:r>
    </w:p>
    <w:p w:rsidRPr="009F6D02" w:rsidR="003405C6" w:rsidP="00D07101" w:rsidRDefault="00C72932" w14:paraId="3779F104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 w:eastAsiaTheme="minorHAnsi"/>
          <w:sz w:val="21"/>
          <w:szCs w:val="21"/>
          <w:lang w:eastAsia="en-US"/>
        </w:rPr>
      </w:pPr>
      <w:r w:rsidRPr="009F6D02">
        <w:rPr>
          <w:rFonts w:ascii="Times New Roman" w:hAnsi="Times New Roman" w:cs="Times New Roman" w:eastAsiaTheme="minorHAnsi"/>
          <w:sz w:val="21"/>
          <w:szCs w:val="21"/>
          <w:lang w:eastAsia="en-US"/>
        </w:rPr>
        <w:t xml:space="preserve">Supervised daily operations and coordinated children and staff, ensuring program efficiency and safety. </w:t>
      </w:r>
    </w:p>
    <w:p w:rsidRPr="009F6D02" w:rsidR="003405C6" w:rsidP="00D07101" w:rsidRDefault="00C72932" w14:paraId="4EE99AC2" w14:textId="32294438">
      <w:pPr>
        <w:pStyle w:val="ListParagraph"/>
        <w:numPr>
          <w:ilvl w:val="0"/>
          <w:numId w:val="4"/>
        </w:numPr>
        <w:rPr>
          <w:rFonts w:ascii="Times New Roman" w:hAnsi="Times New Roman" w:cs="Times New Roman" w:eastAsiaTheme="minorHAnsi"/>
          <w:sz w:val="21"/>
          <w:szCs w:val="21"/>
          <w:lang w:eastAsia="en-US"/>
        </w:rPr>
      </w:pPr>
      <w:r w:rsidRPr="009F6D02">
        <w:rPr>
          <w:rFonts w:ascii="Times New Roman" w:hAnsi="Times New Roman" w:cs="Times New Roman" w:eastAsiaTheme="minorHAnsi"/>
          <w:sz w:val="21"/>
          <w:szCs w:val="21"/>
          <w:lang w:eastAsia="en-US"/>
        </w:rPr>
        <w:t>Created daily schedules for camp activities</w:t>
      </w:r>
      <w:r w:rsidR="000C20A1">
        <w:rPr>
          <w:rFonts w:ascii="Times New Roman" w:hAnsi="Times New Roman" w:cs="Times New Roman" w:eastAsiaTheme="minorHAnsi"/>
          <w:sz w:val="21"/>
          <w:szCs w:val="21"/>
          <w:lang w:eastAsia="en-US"/>
        </w:rPr>
        <w:t xml:space="preserve">, </w:t>
      </w:r>
      <w:r w:rsidRPr="009F6D02">
        <w:rPr>
          <w:rFonts w:ascii="Times New Roman" w:hAnsi="Times New Roman" w:cs="Times New Roman" w:eastAsiaTheme="minorHAnsi"/>
          <w:sz w:val="21"/>
          <w:szCs w:val="21"/>
          <w:lang w:eastAsia="en-US"/>
        </w:rPr>
        <w:t>staff changes</w:t>
      </w:r>
      <w:r w:rsidR="000C20A1">
        <w:rPr>
          <w:rFonts w:ascii="Times New Roman" w:hAnsi="Times New Roman" w:cs="Times New Roman" w:eastAsiaTheme="minorHAnsi"/>
          <w:sz w:val="21"/>
          <w:szCs w:val="21"/>
          <w:lang w:eastAsia="en-US"/>
        </w:rPr>
        <w:t>,</w:t>
      </w:r>
      <w:r w:rsidRPr="009F6D02">
        <w:rPr>
          <w:rFonts w:ascii="Times New Roman" w:hAnsi="Times New Roman" w:cs="Times New Roman" w:eastAsiaTheme="minorHAnsi"/>
          <w:sz w:val="21"/>
          <w:szCs w:val="21"/>
          <w:lang w:eastAsia="en-US"/>
        </w:rPr>
        <w:t xml:space="preserve"> and breaks. </w:t>
      </w:r>
    </w:p>
    <w:p w:rsidRPr="009F6D02" w:rsidR="00E549FA" w:rsidP="00D07101" w:rsidRDefault="00E549FA" w14:paraId="5AB4A084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 w:eastAsiaTheme="minorHAnsi"/>
          <w:sz w:val="21"/>
          <w:szCs w:val="21"/>
          <w:lang w:eastAsia="en-US"/>
        </w:rPr>
      </w:pPr>
      <w:r w:rsidRPr="009F6D02">
        <w:rPr>
          <w:rFonts w:ascii="Times New Roman" w:hAnsi="Times New Roman" w:cs="Times New Roman" w:eastAsiaTheme="minorHAnsi"/>
          <w:sz w:val="21"/>
          <w:szCs w:val="21"/>
          <w:lang w:eastAsia="en-US"/>
        </w:rPr>
        <w:t>Facilitated</w:t>
      </w:r>
      <w:r w:rsidRPr="009F6D02" w:rsidR="00C72932">
        <w:rPr>
          <w:rFonts w:ascii="Times New Roman" w:hAnsi="Times New Roman" w:cs="Times New Roman" w:eastAsiaTheme="minorHAnsi"/>
          <w:sz w:val="21"/>
          <w:szCs w:val="21"/>
          <w:lang w:eastAsia="en-US"/>
        </w:rPr>
        <w:t xml:space="preserve"> a collaborative work environment. </w:t>
      </w:r>
    </w:p>
    <w:p w:rsidRPr="009F6D02" w:rsidR="00D07101" w:rsidP="22BE441D" w:rsidRDefault="00C72932" w14:paraId="13462F83" w14:textId="2EE678CA">
      <w:pPr>
        <w:pStyle w:val="ListParagraph"/>
        <w:numPr>
          <w:ilvl w:val="0"/>
          <w:numId w:val="4"/>
        </w:numPr>
        <w:rPr>
          <w:rFonts w:ascii="Times New Roman" w:hAnsi="Times New Roman" w:eastAsia="Gill Sans Nova Light" w:cs="Times New Roman" w:eastAsiaTheme="minorAscii"/>
          <w:sz w:val="21"/>
          <w:szCs w:val="21"/>
          <w:lang w:eastAsia="en-US"/>
        </w:rPr>
      </w:pPr>
      <w:bookmarkStart w:name="_Int_6IF0LBqS" w:id="1527839318"/>
      <w:r w:rsidRPr="22BE441D" w:rsidR="46215459">
        <w:rPr>
          <w:rFonts w:ascii="Times New Roman" w:hAnsi="Times New Roman" w:eastAsia="Gill Sans Nova Light" w:cs="Times New Roman" w:eastAsiaTheme="minorAscii"/>
          <w:sz w:val="21"/>
          <w:szCs w:val="21"/>
          <w:lang w:eastAsia="en-US"/>
        </w:rPr>
        <w:t>Communicated</w:t>
      </w:r>
      <w:bookmarkEnd w:id="1527839318"/>
      <w:r w:rsidRPr="22BE441D" w:rsidR="46215459">
        <w:rPr>
          <w:rFonts w:ascii="Times New Roman" w:hAnsi="Times New Roman" w:eastAsia="Gill Sans Nova Light" w:cs="Times New Roman" w:eastAsiaTheme="minorAscii"/>
          <w:sz w:val="21"/>
          <w:szCs w:val="21"/>
          <w:lang w:eastAsia="en-US"/>
        </w:rPr>
        <w:t xml:space="preserve"> with program managers about daily happenings and staff behavior. </w:t>
      </w:r>
    </w:p>
    <w:p w:rsidRPr="009F6D02" w:rsidR="006D18B9" w:rsidP="006C2568" w:rsidRDefault="006D18B9" w14:paraId="493825A3" w14:textId="77777777">
      <w:pPr>
        <w:rPr>
          <w:rFonts w:ascii="Times New Roman" w:hAnsi="Times New Roman" w:cs="Times New Roman"/>
          <w:sz w:val="21"/>
          <w:szCs w:val="21"/>
        </w:rPr>
      </w:pPr>
    </w:p>
    <w:p w:rsidRPr="009F6D02" w:rsidR="00E549FA" w:rsidP="006C2568" w:rsidRDefault="00A2619F" w14:paraId="442D28C2" w14:textId="1CBB7C2D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9F6D02">
        <w:rPr>
          <w:rFonts w:ascii="Times New Roman" w:hAnsi="Times New Roman" w:cs="Times New Roman"/>
          <w:b/>
          <w:bCs/>
          <w:sz w:val="21"/>
          <w:szCs w:val="21"/>
        </w:rPr>
        <w:t>The Loomis Communities</w:t>
      </w:r>
    </w:p>
    <w:p w:rsidRPr="009F6D02" w:rsidR="00A2619F" w:rsidP="006C2568" w:rsidRDefault="00A2619F" w14:paraId="52F38B9D" w14:textId="3A2F3690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9F6D02">
        <w:rPr>
          <w:rFonts w:ascii="Times New Roman" w:hAnsi="Times New Roman" w:cs="Times New Roman"/>
          <w:i/>
          <w:iCs/>
          <w:sz w:val="21"/>
          <w:szCs w:val="21"/>
        </w:rPr>
        <w:t>Server</w:t>
      </w:r>
    </w:p>
    <w:p w:rsidRPr="009F6D02" w:rsidR="00A31AE3" w:rsidP="00A2619F" w:rsidRDefault="00A31AE3" w14:paraId="212A6925" w14:textId="3A1EF99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1"/>
          <w:szCs w:val="21"/>
        </w:rPr>
      </w:pPr>
      <w:r w:rsidRPr="22BE441D" w:rsidR="1CBBB1CC">
        <w:rPr>
          <w:rFonts w:ascii="Times New Roman" w:hAnsi="Times New Roman" w:cs="Times New Roman"/>
          <w:sz w:val="21"/>
          <w:szCs w:val="21"/>
        </w:rPr>
        <w:t xml:space="preserve">Provided </w:t>
      </w:r>
      <w:bookmarkStart w:name="_Int_1pfm44rT" w:id="1465332297"/>
      <w:r w:rsidRPr="22BE441D" w:rsidR="1CBBB1CC">
        <w:rPr>
          <w:rFonts w:ascii="Times New Roman" w:hAnsi="Times New Roman" w:cs="Times New Roman"/>
          <w:sz w:val="21"/>
          <w:szCs w:val="21"/>
        </w:rPr>
        <w:t>exceptional</w:t>
      </w:r>
      <w:bookmarkEnd w:id="1465332297"/>
      <w:r w:rsidRPr="22BE441D" w:rsidR="6A4561D1">
        <w:rPr>
          <w:rFonts w:ascii="Times New Roman" w:hAnsi="Times New Roman" w:cs="Times New Roman"/>
          <w:sz w:val="21"/>
          <w:szCs w:val="21"/>
        </w:rPr>
        <w:t xml:space="preserve"> dinner and lunch</w:t>
      </w:r>
      <w:r w:rsidRPr="22BE441D" w:rsidR="1CBBB1CC">
        <w:rPr>
          <w:rFonts w:ascii="Times New Roman" w:hAnsi="Times New Roman" w:cs="Times New Roman"/>
          <w:sz w:val="21"/>
          <w:szCs w:val="21"/>
        </w:rPr>
        <w:t xml:space="preserve"> service</w:t>
      </w:r>
      <w:r w:rsidRPr="22BE441D" w:rsidR="6A4561D1">
        <w:rPr>
          <w:rFonts w:ascii="Times New Roman" w:hAnsi="Times New Roman" w:cs="Times New Roman"/>
          <w:sz w:val="21"/>
          <w:szCs w:val="21"/>
        </w:rPr>
        <w:t xml:space="preserve"> in </w:t>
      </w:r>
      <w:r w:rsidRPr="22BE441D" w:rsidR="6A4561D1">
        <w:rPr>
          <w:rFonts w:ascii="Times New Roman" w:hAnsi="Times New Roman" w:cs="Times New Roman"/>
          <w:sz w:val="21"/>
          <w:szCs w:val="21"/>
        </w:rPr>
        <w:t>fine</w:t>
      </w:r>
      <w:r w:rsidRPr="22BE441D" w:rsidR="6A4561D1">
        <w:rPr>
          <w:rFonts w:ascii="Times New Roman" w:hAnsi="Times New Roman" w:cs="Times New Roman"/>
          <w:sz w:val="21"/>
          <w:szCs w:val="21"/>
        </w:rPr>
        <w:t xml:space="preserve"> dining</w:t>
      </w:r>
      <w:r w:rsidRPr="22BE441D" w:rsidR="2E718702">
        <w:rPr>
          <w:rFonts w:ascii="Times New Roman" w:hAnsi="Times New Roman" w:cs="Times New Roman"/>
          <w:sz w:val="21"/>
          <w:szCs w:val="21"/>
        </w:rPr>
        <w:t xml:space="preserve"> environment</w:t>
      </w:r>
      <w:r w:rsidRPr="22BE441D" w:rsidR="4886E8FF">
        <w:rPr>
          <w:rFonts w:ascii="Times New Roman" w:hAnsi="Times New Roman" w:cs="Times New Roman"/>
          <w:sz w:val="21"/>
          <w:szCs w:val="21"/>
        </w:rPr>
        <w:t xml:space="preserve">. </w:t>
      </w:r>
    </w:p>
    <w:p w:rsidRPr="009F6D02" w:rsidR="00A2619F" w:rsidP="00A2619F" w:rsidRDefault="00D61C03" w14:paraId="681FB718" w14:textId="731067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1"/>
          <w:szCs w:val="21"/>
        </w:rPr>
      </w:pPr>
      <w:r w:rsidRPr="009F6D02">
        <w:rPr>
          <w:rFonts w:ascii="Times New Roman" w:hAnsi="Times New Roman" w:cs="Times New Roman"/>
          <w:sz w:val="21"/>
          <w:szCs w:val="21"/>
        </w:rPr>
        <w:t>Developed strong interpersonal skills through connecting with residents of many ages from the community.</w:t>
      </w:r>
    </w:p>
    <w:p w:rsidRPr="009F6D02" w:rsidR="00A31AE3" w:rsidP="00A2619F" w:rsidRDefault="001F3E64" w14:paraId="511A01B3" w14:textId="3E1341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1"/>
          <w:szCs w:val="21"/>
        </w:rPr>
      </w:pPr>
      <w:r w:rsidRPr="22BE441D" w:rsidR="21CA70CA">
        <w:rPr>
          <w:rFonts w:ascii="Times New Roman" w:hAnsi="Times New Roman" w:cs="Times New Roman"/>
          <w:sz w:val="21"/>
          <w:szCs w:val="21"/>
        </w:rPr>
        <w:t xml:space="preserve">Acted as </w:t>
      </w:r>
      <w:bookmarkStart w:name="_Int_wfum4nnT" w:id="361371097"/>
      <w:r w:rsidRPr="22BE441D" w:rsidR="21CA70CA">
        <w:rPr>
          <w:rFonts w:ascii="Times New Roman" w:hAnsi="Times New Roman" w:cs="Times New Roman"/>
          <w:sz w:val="21"/>
          <w:szCs w:val="21"/>
        </w:rPr>
        <w:t>liaison</w:t>
      </w:r>
      <w:bookmarkEnd w:id="361371097"/>
      <w:r w:rsidRPr="22BE441D" w:rsidR="21CA70CA">
        <w:rPr>
          <w:rFonts w:ascii="Times New Roman" w:hAnsi="Times New Roman" w:cs="Times New Roman"/>
          <w:sz w:val="21"/>
          <w:szCs w:val="21"/>
        </w:rPr>
        <w:t xml:space="preserve"> between </w:t>
      </w:r>
      <w:r w:rsidRPr="22BE441D" w:rsidR="3BBA11DC">
        <w:rPr>
          <w:rFonts w:ascii="Times New Roman" w:hAnsi="Times New Roman" w:cs="Times New Roman"/>
          <w:sz w:val="21"/>
          <w:szCs w:val="21"/>
        </w:rPr>
        <w:t xml:space="preserve">managers and other dining staff </w:t>
      </w:r>
      <w:r w:rsidRPr="22BE441D" w:rsidR="3BBA11DC">
        <w:rPr>
          <w:rFonts w:ascii="Times New Roman" w:hAnsi="Times New Roman" w:cs="Times New Roman"/>
          <w:sz w:val="21"/>
          <w:szCs w:val="21"/>
        </w:rPr>
        <w:t>utilizing</w:t>
      </w:r>
      <w:r w:rsidRPr="22BE441D" w:rsidR="2A615F10">
        <w:rPr>
          <w:rFonts w:ascii="Times New Roman" w:hAnsi="Times New Roman" w:cs="Times New Roman"/>
          <w:sz w:val="21"/>
          <w:szCs w:val="21"/>
        </w:rPr>
        <w:t xml:space="preserve"> </w:t>
      </w:r>
      <w:r w:rsidRPr="22BE441D" w:rsidR="2A615F10">
        <w:rPr>
          <w:rFonts w:ascii="Times New Roman" w:hAnsi="Times New Roman" w:cs="Times New Roman"/>
          <w:sz w:val="21"/>
          <w:szCs w:val="21"/>
        </w:rPr>
        <w:t>previous</w:t>
      </w:r>
      <w:r w:rsidRPr="22BE441D" w:rsidR="3BBA11DC">
        <w:rPr>
          <w:rFonts w:ascii="Times New Roman" w:hAnsi="Times New Roman" w:cs="Times New Roman"/>
          <w:sz w:val="21"/>
          <w:szCs w:val="21"/>
        </w:rPr>
        <w:t xml:space="preserve"> experience in leadership.</w:t>
      </w:r>
    </w:p>
    <w:p w:rsidRPr="009F6D02" w:rsidR="000E2920" w:rsidP="00A2619F" w:rsidRDefault="000E2920" w14:paraId="6540C4A4" w14:textId="770DE5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1"/>
          <w:szCs w:val="21"/>
        </w:rPr>
      </w:pPr>
      <w:r w:rsidRPr="009F6D02">
        <w:rPr>
          <w:rFonts w:ascii="Times New Roman" w:hAnsi="Times New Roman" w:cs="Times New Roman"/>
          <w:sz w:val="21"/>
          <w:szCs w:val="21"/>
        </w:rPr>
        <w:t xml:space="preserve">Fine-tuned </w:t>
      </w:r>
      <w:r w:rsidRPr="009F6D02" w:rsidR="008D3291">
        <w:rPr>
          <w:rFonts w:ascii="Times New Roman" w:hAnsi="Times New Roman" w:cs="Times New Roman"/>
          <w:sz w:val="21"/>
          <w:szCs w:val="21"/>
        </w:rPr>
        <w:t xml:space="preserve">efficiency of </w:t>
      </w:r>
      <w:r w:rsidRPr="009F6D02" w:rsidR="00AB326B">
        <w:rPr>
          <w:rFonts w:ascii="Times New Roman" w:hAnsi="Times New Roman" w:cs="Times New Roman"/>
          <w:sz w:val="21"/>
          <w:szCs w:val="21"/>
        </w:rPr>
        <w:t xml:space="preserve">multitasking, time management, and </w:t>
      </w:r>
      <w:r w:rsidRPr="009F6D02" w:rsidR="00600354">
        <w:rPr>
          <w:rFonts w:ascii="Times New Roman" w:hAnsi="Times New Roman" w:cs="Times New Roman"/>
          <w:sz w:val="21"/>
          <w:szCs w:val="21"/>
        </w:rPr>
        <w:t>resiliency skills.</w:t>
      </w:r>
    </w:p>
    <w:p w:rsidRPr="009F6D02" w:rsidR="006D18B9" w:rsidP="006C2568" w:rsidRDefault="006D18B9" w14:paraId="0CC034CB" w14:textId="77777777">
      <w:pPr>
        <w:rPr>
          <w:rFonts w:ascii="Times New Roman" w:hAnsi="Times New Roman" w:cs="Times New Roman"/>
          <w:sz w:val="21"/>
          <w:szCs w:val="21"/>
        </w:rPr>
      </w:pPr>
    </w:p>
    <w:p w:rsidR="006D18B9" w:rsidP="006C2568" w:rsidRDefault="00BC1A22" w14:paraId="17DF99C6" w14:textId="7729B203">
      <w:p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Caregiver</w:t>
      </w:r>
    </w:p>
    <w:p w:rsidR="00BC1A22" w:rsidP="006C2568" w:rsidRDefault="00BC1A22" w14:paraId="15502B1E" w14:textId="037E9923">
      <w:p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Jovie Edina</w:t>
      </w:r>
    </w:p>
    <w:p w:rsidR="00BC1A22" w:rsidP="00BC1A22" w:rsidRDefault="00E3140D" w14:paraId="78336536" w14:textId="4BBB29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Delivered attentive, reliable care for children aged 0-11</w:t>
      </w:r>
      <w:r w:rsidR="003D17A9">
        <w:rPr>
          <w:rFonts w:ascii="Times New Roman" w:hAnsi="Times New Roman" w:cs="Times New Roman"/>
          <w:sz w:val="21"/>
          <w:szCs w:val="21"/>
        </w:rPr>
        <w:t>, ensuring their safety and development.</w:t>
      </w:r>
    </w:p>
    <w:p w:rsidR="003D17A9" w:rsidP="00BC1A22" w:rsidRDefault="001B6246" w14:paraId="3924ABBA" w14:textId="5CFEFE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Adapted to a new work environment almost </w:t>
      </w:r>
      <w:r w:rsidR="00611F75">
        <w:rPr>
          <w:rFonts w:ascii="Times New Roman" w:hAnsi="Times New Roman" w:cs="Times New Roman"/>
          <w:sz w:val="21"/>
          <w:szCs w:val="21"/>
        </w:rPr>
        <w:t>every day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F12ABC">
        <w:rPr>
          <w:rFonts w:ascii="Times New Roman" w:hAnsi="Times New Roman" w:cs="Times New Roman"/>
          <w:sz w:val="21"/>
          <w:szCs w:val="21"/>
        </w:rPr>
        <w:t xml:space="preserve">as </w:t>
      </w:r>
      <w:r w:rsidR="00611F75">
        <w:rPr>
          <w:rFonts w:ascii="Times New Roman" w:hAnsi="Times New Roman" w:cs="Times New Roman"/>
          <w:sz w:val="21"/>
          <w:szCs w:val="21"/>
        </w:rPr>
        <w:t>many families needed coverage.</w:t>
      </w:r>
    </w:p>
    <w:p w:rsidR="00611F75" w:rsidP="00BC1A22" w:rsidRDefault="00611F75" w14:paraId="01940F72" w14:textId="188289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 w:rsidRPr="22BE441D" w:rsidR="0D6CDF73">
        <w:rPr>
          <w:rFonts w:ascii="Times New Roman" w:hAnsi="Times New Roman" w:cs="Times New Roman"/>
          <w:sz w:val="21"/>
          <w:szCs w:val="21"/>
        </w:rPr>
        <w:t>Communicated effectively with parents to provide updates, resolve concerns, and build trust</w:t>
      </w:r>
      <w:r w:rsidRPr="22BE441D" w:rsidR="304EE0AE">
        <w:rPr>
          <w:rFonts w:ascii="Times New Roman" w:hAnsi="Times New Roman" w:cs="Times New Roman"/>
          <w:sz w:val="21"/>
          <w:szCs w:val="21"/>
        </w:rPr>
        <w:t xml:space="preserve">, which </w:t>
      </w:r>
      <w:r w:rsidRPr="22BE441D" w:rsidR="304EE0AE">
        <w:rPr>
          <w:rFonts w:ascii="Times New Roman" w:hAnsi="Times New Roman" w:cs="Times New Roman"/>
          <w:sz w:val="21"/>
          <w:szCs w:val="21"/>
        </w:rPr>
        <w:t>strengthened</w:t>
      </w:r>
      <w:r w:rsidRPr="22BE441D" w:rsidR="304EE0AE">
        <w:rPr>
          <w:rFonts w:ascii="Times New Roman" w:hAnsi="Times New Roman" w:cs="Times New Roman"/>
          <w:sz w:val="21"/>
          <w:szCs w:val="21"/>
        </w:rPr>
        <w:t xml:space="preserve"> interpersonal and client </w:t>
      </w:r>
      <w:r w:rsidRPr="22BE441D" w:rsidR="6C1E7216">
        <w:rPr>
          <w:rFonts w:ascii="Times New Roman" w:hAnsi="Times New Roman" w:cs="Times New Roman"/>
          <w:sz w:val="21"/>
          <w:szCs w:val="21"/>
        </w:rPr>
        <w:t>relations</w:t>
      </w:r>
      <w:r w:rsidRPr="22BE441D" w:rsidR="304EE0AE">
        <w:rPr>
          <w:rFonts w:ascii="Times New Roman" w:hAnsi="Times New Roman" w:cs="Times New Roman"/>
          <w:sz w:val="21"/>
          <w:szCs w:val="21"/>
        </w:rPr>
        <w:t xml:space="preserve"> skills.</w:t>
      </w:r>
    </w:p>
    <w:p w:rsidRPr="00C73351" w:rsidR="006D18B9" w:rsidP="006C2568" w:rsidRDefault="00027D97" w14:paraId="737CC6DA" w14:textId="33F8AB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Developed problem</w:t>
      </w:r>
      <w:r w:rsidR="00C73351">
        <w:rPr>
          <w:rFonts w:ascii="Times New Roman" w:hAnsi="Times New Roman" w:cs="Times New Roman"/>
          <w:sz w:val="21"/>
          <w:szCs w:val="21"/>
        </w:rPr>
        <w:t xml:space="preserve"> solving, patience, and conflict resolution abilities.</w:t>
      </w:r>
    </w:p>
    <w:p w:rsidRPr="009F6D02" w:rsidR="006D18B9" w:rsidP="006C2568" w:rsidRDefault="006D18B9" w14:paraId="481AE5B7" w14:textId="77777777">
      <w:pPr>
        <w:rPr>
          <w:rFonts w:ascii="Times New Roman" w:hAnsi="Times New Roman" w:cs="Times New Roman"/>
          <w:sz w:val="21"/>
          <w:szCs w:val="21"/>
        </w:rPr>
      </w:pPr>
    </w:p>
    <w:p w:rsidRPr="009F6D02" w:rsidR="006D18B9" w:rsidP="006D18B9" w:rsidRDefault="006D18B9" w14:paraId="4E0F67D5" w14:textId="197BB9E0">
      <w:pPr>
        <w:pBdr>
          <w:bottom w:val="single" w:color="auto" w:sz="4" w:space="1"/>
        </w:pBdr>
        <w:rPr>
          <w:rFonts w:ascii="Times New Roman" w:hAnsi="Times New Roman" w:cs="Times New Roman"/>
          <w:b/>
          <w:bCs/>
          <w:sz w:val="21"/>
          <w:szCs w:val="21"/>
        </w:rPr>
      </w:pPr>
      <w:r w:rsidRPr="22BE441D" w:rsidR="4333D8D9">
        <w:rPr>
          <w:rFonts w:ascii="Times New Roman" w:hAnsi="Times New Roman" w:cs="Times New Roman"/>
          <w:b w:val="1"/>
          <w:bCs w:val="1"/>
          <w:sz w:val="21"/>
          <w:szCs w:val="21"/>
        </w:rPr>
        <w:t>PROJECT EXPERIENCE</w:t>
      </w:r>
    </w:p>
    <w:p w:rsidR="7A28A12E" w:rsidP="22BE441D" w:rsidRDefault="7A28A12E" w14:paraId="3FF33E7F" w14:textId="5E7D5334">
      <w:pPr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7E3F4BDB" w:rsidR="7A28A12E">
        <w:rPr>
          <w:rFonts w:ascii="Times New Roman" w:hAnsi="Times New Roman" w:cs="Times New Roman"/>
          <w:b w:val="1"/>
          <w:bCs w:val="1"/>
          <w:sz w:val="22"/>
          <w:szCs w:val="22"/>
        </w:rPr>
        <w:t>Industrial Production and Changes in S&amp;P 500:</w:t>
      </w:r>
      <w:r w:rsidRPr="7E3F4BDB" w:rsidR="7A28A12E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 </w:t>
      </w:r>
      <w:r w:rsidRPr="7E3F4BDB" w:rsidR="79450587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Examined how key macroeconomic indicators </w:t>
      </w:r>
      <w:r w:rsidRPr="7E3F4BDB" w:rsidR="66ED5D4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influence stock market performance. </w:t>
      </w:r>
      <w:r w:rsidRPr="7E3F4BDB" w:rsidR="684324ED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Used RStudio to conduct </w:t>
      </w:r>
      <w:r w:rsidRPr="7E3F4BDB" w:rsidR="66ED5D4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an econometric analysis </w:t>
      </w:r>
      <w:r w:rsidRPr="7E3F4BDB" w:rsidR="06D171AF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using historical US data </w:t>
      </w:r>
      <w:r w:rsidRPr="7E3F4BDB" w:rsidR="2691850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to </w:t>
      </w:r>
      <w:r w:rsidRPr="7E3F4BDB" w:rsidR="3A68F0FB">
        <w:rPr>
          <w:rFonts w:ascii="Times New Roman" w:hAnsi="Times New Roman" w:cs="Times New Roman"/>
          <w:b w:val="0"/>
          <w:bCs w:val="0"/>
          <w:sz w:val="20"/>
          <w:szCs w:val="20"/>
        </w:rPr>
        <w:t>analy</w:t>
      </w:r>
      <w:r w:rsidRPr="7E3F4BDB" w:rsidR="042F2924">
        <w:rPr>
          <w:rFonts w:ascii="Times New Roman" w:hAnsi="Times New Roman" w:cs="Times New Roman"/>
          <w:b w:val="0"/>
          <w:bCs w:val="0"/>
          <w:sz w:val="20"/>
          <w:szCs w:val="20"/>
        </w:rPr>
        <w:t>ze</w:t>
      </w:r>
      <w:r w:rsidRPr="7E3F4BDB" w:rsidR="3A68F0FB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how the S&amp;P 500 </w:t>
      </w:r>
      <w:r w:rsidRPr="7E3F4BDB" w:rsidR="6C6E8CAC">
        <w:rPr>
          <w:rFonts w:ascii="Times New Roman" w:hAnsi="Times New Roman" w:cs="Times New Roman"/>
          <w:b w:val="0"/>
          <w:bCs w:val="0"/>
          <w:sz w:val="20"/>
          <w:szCs w:val="20"/>
        </w:rPr>
        <w:t>shift</w:t>
      </w:r>
      <w:r w:rsidRPr="7E3F4BDB" w:rsidR="3A68F0FB">
        <w:rPr>
          <w:rFonts w:ascii="Times New Roman" w:hAnsi="Times New Roman" w:cs="Times New Roman"/>
          <w:b w:val="0"/>
          <w:bCs w:val="0"/>
          <w:sz w:val="20"/>
          <w:szCs w:val="20"/>
        </w:rPr>
        <w:t>s when industrial production and the interest rate change.</w:t>
      </w:r>
      <w:r w:rsidRPr="7E3F4BDB" w:rsidR="55EFD54B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</w:p>
    <w:p w:rsidR="146D8C49" w:rsidP="22BE441D" w:rsidRDefault="146D8C49" w14:paraId="5FCAF817" w14:textId="111357CF">
      <w:pPr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7E3F4BDB" w:rsidR="146D8C49">
        <w:rPr>
          <w:rFonts w:ascii="Times New Roman" w:hAnsi="Times New Roman" w:cs="Times New Roman"/>
          <w:b w:val="1"/>
          <w:bCs w:val="1"/>
          <w:sz w:val="22"/>
          <w:szCs w:val="22"/>
        </w:rPr>
        <w:t xml:space="preserve">Dynamic Business Plan: </w:t>
      </w:r>
      <w:r w:rsidRPr="7E3F4BDB" w:rsidR="1974FBC9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Created a comprehensive </w:t>
      </w:r>
      <w:r w:rsidRPr="7E3F4BDB" w:rsidR="6A46ABA2">
        <w:rPr>
          <w:rFonts w:ascii="Times New Roman" w:hAnsi="Times New Roman" w:cs="Times New Roman"/>
          <w:b w:val="0"/>
          <w:bCs w:val="0"/>
          <w:sz w:val="20"/>
          <w:szCs w:val="20"/>
        </w:rPr>
        <w:t>business plan for a student run coffee business targeting the UMass Amherst</w:t>
      </w:r>
      <w:r w:rsidRPr="7E3F4BDB" w:rsidR="5D5F86EE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 </w:t>
      </w:r>
      <w:r w:rsidRPr="7E3F4BDB" w:rsidR="27EFA721">
        <w:rPr>
          <w:rFonts w:ascii="Times New Roman" w:hAnsi="Times New Roman" w:cs="Times New Roman"/>
          <w:b w:val="0"/>
          <w:bCs w:val="0"/>
          <w:sz w:val="20"/>
          <w:szCs w:val="20"/>
        </w:rPr>
        <w:t>community. Detailed market analysis, operations, management structure, and financial projections for a sustainable coffee shop and on campus mobile truck. Projected first year revenues of $240,000 and profitabilit</w:t>
      </w:r>
      <w:r w:rsidRPr="7E3F4BDB" w:rsidR="6ACBBCD4">
        <w:rPr>
          <w:rFonts w:ascii="Times New Roman" w:hAnsi="Times New Roman" w:cs="Times New Roman"/>
          <w:b w:val="0"/>
          <w:bCs w:val="0"/>
          <w:sz w:val="20"/>
          <w:szCs w:val="20"/>
        </w:rPr>
        <w:t>y above the break-even point.</w:t>
      </w:r>
    </w:p>
    <w:p w:rsidR="23CACF05" w:rsidP="22BE441D" w:rsidRDefault="23CACF05" w14:paraId="7C6E5BE9" w14:textId="53E6CFA5">
      <w:pPr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7E3F4BDB" w:rsidR="23CACF05">
        <w:rPr>
          <w:rFonts w:ascii="Times New Roman" w:hAnsi="Times New Roman" w:cs="Times New Roman"/>
          <w:b w:val="1"/>
          <w:bCs w:val="1"/>
          <w:sz w:val="22"/>
          <w:szCs w:val="22"/>
        </w:rPr>
        <w:t xml:space="preserve">The Economic Effects of Urbanization: </w:t>
      </w:r>
      <w:r w:rsidRPr="7E3F4BDB" w:rsidR="23CACF0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Conducted research on how </w:t>
      </w:r>
      <w:r w:rsidRPr="7E3F4BDB" w:rsidR="39D8D2CB">
        <w:rPr>
          <w:rFonts w:ascii="Times New Roman" w:hAnsi="Times New Roman" w:cs="Times New Roman"/>
          <w:b w:val="0"/>
          <w:bCs w:val="0"/>
          <w:sz w:val="20"/>
          <w:szCs w:val="20"/>
        </w:rPr>
        <w:t>rapid</w:t>
      </w:r>
      <w:r w:rsidRPr="7E3F4BDB" w:rsidR="23CACF0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urbanization during the last century has affected industrial growth, infrastructure, and policy</w:t>
      </w:r>
      <w:r w:rsidRPr="7E3F4BDB" w:rsidR="7E96B424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. </w:t>
      </w:r>
      <w:r w:rsidRPr="7E3F4BDB" w:rsidR="7E96B424">
        <w:rPr>
          <w:rFonts w:ascii="Times New Roman" w:hAnsi="Times New Roman" w:cs="Times New Roman"/>
          <w:b w:val="0"/>
          <w:bCs w:val="0"/>
          <w:sz w:val="20"/>
          <w:szCs w:val="20"/>
        </w:rPr>
        <w:t>Analyzed case studies primarily in Asia, Africa, and major cities such as Jakarta and Copenhagen.</w:t>
      </w:r>
      <w:r w:rsidRPr="7E3F4BDB" w:rsidR="7E96B424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bookmarkStart w:name="_Int_5KMbzmT5" w:id="866304334"/>
      <w:r w:rsidRPr="7E3F4BDB" w:rsidR="7E96B424">
        <w:rPr>
          <w:rFonts w:ascii="Times New Roman" w:hAnsi="Times New Roman" w:cs="Times New Roman"/>
          <w:b w:val="0"/>
          <w:bCs w:val="0"/>
          <w:sz w:val="20"/>
          <w:szCs w:val="20"/>
        </w:rPr>
        <w:t>Found</w:t>
      </w:r>
      <w:bookmarkEnd w:id="866304334"/>
      <w:r w:rsidRPr="7E3F4BDB" w:rsidR="7E96B424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that urban planning an</w:t>
      </w:r>
      <w:r w:rsidRPr="7E3F4BDB" w:rsidR="6AA08F63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d technological innovation </w:t>
      </w:r>
      <w:r w:rsidRPr="7E3F4BDB" w:rsidR="10C86251">
        <w:rPr>
          <w:rFonts w:ascii="Times New Roman" w:hAnsi="Times New Roman" w:cs="Times New Roman"/>
          <w:b w:val="0"/>
          <w:bCs w:val="0"/>
          <w:sz w:val="20"/>
          <w:szCs w:val="20"/>
        </w:rPr>
        <w:t>have been</w:t>
      </w:r>
      <w:r w:rsidRPr="7E3F4BDB" w:rsidR="6AA08F63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successful in mitigating negative </w:t>
      </w:r>
      <w:r w:rsidRPr="7E3F4BDB" w:rsidR="7CCFD23F">
        <w:rPr>
          <w:rFonts w:ascii="Times New Roman" w:hAnsi="Times New Roman" w:cs="Times New Roman"/>
          <w:b w:val="0"/>
          <w:bCs w:val="0"/>
          <w:sz w:val="20"/>
          <w:szCs w:val="20"/>
        </w:rPr>
        <w:t>effects</w:t>
      </w:r>
      <w:r w:rsidRPr="7E3F4BDB" w:rsidR="6AA08F63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of urbanization. </w:t>
      </w:r>
      <w:bookmarkStart w:name="_Int_szsjlC2O" w:id="585442468"/>
      <w:r w:rsidRPr="7E3F4BDB" w:rsidR="104565C7">
        <w:rPr>
          <w:rFonts w:ascii="Times New Roman" w:hAnsi="Times New Roman" w:cs="Times New Roman"/>
          <w:b w:val="0"/>
          <w:bCs w:val="0"/>
          <w:sz w:val="20"/>
          <w:szCs w:val="20"/>
        </w:rPr>
        <w:t>F</w:t>
      </w:r>
      <w:r w:rsidRPr="7E3F4BDB" w:rsidR="6AA08F63">
        <w:rPr>
          <w:rFonts w:ascii="Times New Roman" w:hAnsi="Times New Roman" w:cs="Times New Roman"/>
          <w:b w:val="0"/>
          <w:bCs w:val="0"/>
          <w:sz w:val="20"/>
          <w:szCs w:val="20"/>
        </w:rPr>
        <w:t>orecast</w:t>
      </w:r>
      <w:r w:rsidRPr="7E3F4BDB" w:rsidR="0FF29E81">
        <w:rPr>
          <w:rFonts w:ascii="Times New Roman" w:hAnsi="Times New Roman" w:cs="Times New Roman"/>
          <w:b w:val="0"/>
          <w:bCs w:val="0"/>
          <w:sz w:val="20"/>
          <w:szCs w:val="20"/>
        </w:rPr>
        <w:t>ed</w:t>
      </w:r>
      <w:bookmarkEnd w:id="585442468"/>
      <w:r w:rsidRPr="7E3F4BDB" w:rsidR="6AA08F63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how urbanization will </w:t>
      </w:r>
      <w:r w:rsidRPr="7E3F4BDB" w:rsidR="387B046B">
        <w:rPr>
          <w:rFonts w:ascii="Times New Roman" w:hAnsi="Times New Roman" w:cs="Times New Roman"/>
          <w:b w:val="0"/>
          <w:bCs w:val="0"/>
          <w:sz w:val="20"/>
          <w:szCs w:val="20"/>
        </w:rPr>
        <w:t>shape global economies and public health over the next 25 years.</w:t>
      </w:r>
    </w:p>
    <w:p w:rsidRPr="009F6D02" w:rsidR="006D18B9" w:rsidP="22BE441D" w:rsidRDefault="006D18B9" w14:paraId="6B1F3608" w14:textId="792F4DFE">
      <w:pPr>
        <w:pStyle w:val="Normal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7E3F4BDB" w:rsidR="42A3F87A">
        <w:rPr>
          <w:rFonts w:ascii="Times New Roman" w:hAnsi="Times New Roman" w:cs="Times New Roman"/>
          <w:b w:val="1"/>
          <w:bCs w:val="1"/>
          <w:sz w:val="22"/>
          <w:szCs w:val="22"/>
        </w:rPr>
        <w:t>LLM’s:</w:t>
      </w:r>
      <w:r w:rsidRPr="7E3F4BDB" w:rsidR="42A3F87A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 </w:t>
      </w:r>
      <w:r w:rsidRPr="7E3F4BDB" w:rsidR="42A3F87A">
        <w:rPr>
          <w:rFonts w:ascii="Times New Roman" w:hAnsi="Times New Roman" w:cs="Times New Roman"/>
          <w:b w:val="0"/>
          <w:bCs w:val="0"/>
          <w:sz w:val="20"/>
          <w:szCs w:val="20"/>
        </w:rPr>
        <w:t>Experimented with different prompts in LLM’s such as Gemini, ChatGPT, and CoralAI</w:t>
      </w:r>
      <w:r w:rsidRPr="7E3F4BDB" w:rsidR="1DEFB656">
        <w:rPr>
          <w:rFonts w:ascii="Times New Roman" w:hAnsi="Times New Roman" w:cs="Times New Roman"/>
          <w:b w:val="0"/>
          <w:bCs w:val="0"/>
          <w:sz w:val="20"/>
          <w:szCs w:val="20"/>
        </w:rPr>
        <w:t>,</w:t>
      </w:r>
      <w:r w:rsidRPr="7E3F4BDB" w:rsidR="42A3F87A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for the purpose of resume building,</w:t>
      </w:r>
      <w:r w:rsidRPr="7E3F4BDB" w:rsidR="688FDBE9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coding, </w:t>
      </w:r>
      <w:r w:rsidRPr="7E3F4BDB" w:rsidR="6555586D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and </w:t>
      </w:r>
      <w:r w:rsidRPr="7E3F4BDB" w:rsidR="688FDBE9">
        <w:rPr>
          <w:rFonts w:ascii="Times New Roman" w:hAnsi="Times New Roman" w:cs="Times New Roman"/>
          <w:b w:val="0"/>
          <w:bCs w:val="0"/>
          <w:sz w:val="20"/>
          <w:szCs w:val="20"/>
        </w:rPr>
        <w:t>inducing hallucinations</w:t>
      </w:r>
      <w:r w:rsidRPr="7E3F4BDB" w:rsidR="6BF81B8B">
        <w:rPr>
          <w:rFonts w:ascii="Times New Roman" w:hAnsi="Times New Roman" w:cs="Times New Roman"/>
          <w:b w:val="0"/>
          <w:bCs w:val="0"/>
          <w:sz w:val="20"/>
          <w:szCs w:val="20"/>
        </w:rPr>
        <w:t>.</w:t>
      </w:r>
      <w:r w:rsidRPr="7E3F4BDB" w:rsidR="6BF81B8B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Created a pu</w:t>
      </w:r>
      <w:r w:rsidRPr="7E3F4BDB" w:rsidR="56A8F1B0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blished </w:t>
      </w:r>
      <w:r w:rsidRPr="7E3F4BDB" w:rsidR="6BF81B8B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website with the help of AI that allows users to pick </w:t>
      </w:r>
      <w:r w:rsidRPr="7E3F4BDB" w:rsidR="09488892">
        <w:rPr>
          <w:rFonts w:ascii="Times New Roman" w:hAnsi="Times New Roman" w:cs="Times New Roman"/>
          <w:b w:val="0"/>
          <w:bCs w:val="0"/>
          <w:sz w:val="20"/>
          <w:szCs w:val="20"/>
        </w:rPr>
        <w:t>assorted color</w:t>
      </w:r>
      <w:r w:rsidRPr="7E3F4BDB" w:rsidR="6BF81B8B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themes </w:t>
      </w:r>
      <w:r w:rsidRPr="7E3F4BDB" w:rsidR="266A202C">
        <w:rPr>
          <w:rFonts w:ascii="Times New Roman" w:hAnsi="Times New Roman" w:cs="Times New Roman"/>
          <w:b w:val="0"/>
          <w:bCs w:val="0"/>
          <w:sz w:val="20"/>
          <w:szCs w:val="20"/>
        </w:rPr>
        <w:t>and encourages them to have a productive day. Learned how</w:t>
      </w:r>
      <w:r w:rsidRPr="7E3F4BDB" w:rsidR="6E9ECC5C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LLM’s </w:t>
      </w:r>
      <w:r w:rsidRPr="7E3F4BDB" w:rsidR="6E9ECC5C">
        <w:rPr>
          <w:rFonts w:ascii="Times New Roman" w:hAnsi="Times New Roman" w:cs="Times New Roman"/>
          <w:b w:val="0"/>
          <w:bCs w:val="0"/>
          <w:sz w:val="20"/>
          <w:szCs w:val="20"/>
        </w:rPr>
        <w:t>acquire</w:t>
      </w:r>
      <w:r w:rsidRPr="7E3F4BDB" w:rsidR="6E9ECC5C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data, configure responses, and are built using code.</w:t>
      </w:r>
      <w:r w:rsidRPr="7E3F4BDB" w:rsidR="266A202C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</w:p>
    <w:p w:rsidRPr="009F6D02" w:rsidR="006D18B9" w:rsidP="22BE441D" w:rsidRDefault="006D18B9" w14:paraId="2C2724BC" w14:textId="52BDDA26">
      <w:pPr>
        <w:pStyle w:val="Normal"/>
        <w:rPr>
          <w:rFonts w:ascii="Times New Roman" w:hAnsi="Times New Roman" w:cs="Times New Roman"/>
          <w:sz w:val="21"/>
          <w:szCs w:val="21"/>
        </w:rPr>
      </w:pPr>
    </w:p>
    <w:p w:rsidRPr="009F6D02" w:rsidR="003562A2" w:rsidP="003562A2" w:rsidRDefault="003562A2" w14:paraId="533F4A32" w14:textId="4DA606AD">
      <w:pPr>
        <w:pBdr>
          <w:bottom w:val="single" w:color="auto" w:sz="4" w:space="1"/>
        </w:pBdr>
        <w:rPr>
          <w:rFonts w:ascii="Times New Roman" w:hAnsi="Times New Roman" w:cs="Times New Roman"/>
          <w:b/>
          <w:bCs/>
          <w:sz w:val="21"/>
          <w:szCs w:val="21"/>
        </w:rPr>
      </w:pPr>
      <w:r w:rsidRPr="009F6D02">
        <w:rPr>
          <w:rFonts w:ascii="Times New Roman" w:hAnsi="Times New Roman" w:cs="Times New Roman"/>
          <w:b/>
          <w:bCs/>
          <w:sz w:val="21"/>
          <w:szCs w:val="21"/>
        </w:rPr>
        <w:t>SKILLS</w:t>
      </w:r>
    </w:p>
    <w:p w:rsidR="003562A2" w:rsidP="003562A2" w:rsidRDefault="008B3D2F" w14:paraId="22969080" w14:textId="30E333C1">
      <w:pPr>
        <w:rPr>
          <w:rFonts w:ascii="Times New Roman" w:hAnsi="Times New Roman" w:cs="Times New Roman"/>
          <w:sz w:val="21"/>
          <w:szCs w:val="21"/>
        </w:rPr>
      </w:pPr>
      <w:r w:rsidRPr="22BE441D" w:rsidR="5CD5BEF5">
        <w:rPr>
          <w:rFonts w:ascii="Times New Roman" w:hAnsi="Times New Roman" w:cs="Times New Roman"/>
          <w:sz w:val="21"/>
          <w:szCs w:val="21"/>
        </w:rPr>
        <w:t>Proficient in</w:t>
      </w:r>
      <w:r w:rsidRPr="22BE441D" w:rsidR="6E5E8D72">
        <w:rPr>
          <w:rFonts w:ascii="Times New Roman" w:hAnsi="Times New Roman" w:cs="Times New Roman"/>
          <w:sz w:val="21"/>
          <w:szCs w:val="21"/>
        </w:rPr>
        <w:t xml:space="preserve"> </w:t>
      </w:r>
      <w:r w:rsidRPr="22BE441D" w:rsidR="29656D78">
        <w:rPr>
          <w:rFonts w:ascii="Times New Roman" w:hAnsi="Times New Roman" w:cs="Times New Roman"/>
          <w:sz w:val="21"/>
          <w:szCs w:val="21"/>
        </w:rPr>
        <w:t>R, R Studio, MS Access, MS SAS, MS Excel</w:t>
      </w:r>
      <w:r w:rsidRPr="22BE441D" w:rsidR="6777EA0D">
        <w:rPr>
          <w:rFonts w:ascii="Times New Roman" w:hAnsi="Times New Roman" w:cs="Times New Roman"/>
          <w:sz w:val="21"/>
          <w:szCs w:val="21"/>
        </w:rPr>
        <w:t xml:space="preserve">, </w:t>
      </w:r>
      <w:r w:rsidRPr="22BE441D" w:rsidR="390825DA">
        <w:rPr>
          <w:rFonts w:ascii="Times New Roman" w:hAnsi="Times New Roman" w:cs="Times New Roman"/>
          <w:sz w:val="21"/>
          <w:szCs w:val="21"/>
        </w:rPr>
        <w:t>SQL</w:t>
      </w:r>
      <w:r w:rsidRPr="22BE441D" w:rsidR="4AE9D282">
        <w:rPr>
          <w:rFonts w:ascii="Times New Roman" w:hAnsi="Times New Roman" w:cs="Times New Roman"/>
          <w:sz w:val="21"/>
          <w:szCs w:val="21"/>
        </w:rPr>
        <w:t xml:space="preserve"> (DBMS).</w:t>
      </w:r>
    </w:p>
    <w:p w:rsidRPr="009F6D02" w:rsidR="00297B62" w:rsidP="003562A2" w:rsidRDefault="00AE3CC6" w14:paraId="216B3BC5" w14:textId="123376D9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Excel at active listening, public</w:t>
      </w:r>
      <w:r w:rsidR="008879AE">
        <w:rPr>
          <w:rFonts w:ascii="Times New Roman" w:hAnsi="Times New Roman" w:cs="Times New Roman"/>
          <w:sz w:val="21"/>
          <w:szCs w:val="21"/>
        </w:rPr>
        <w:t xml:space="preserve"> speaking, time management,</w:t>
      </w:r>
      <w:r w:rsidR="00687C31">
        <w:rPr>
          <w:rFonts w:ascii="Times New Roman" w:hAnsi="Times New Roman" w:cs="Times New Roman"/>
          <w:sz w:val="21"/>
          <w:szCs w:val="21"/>
        </w:rPr>
        <w:t xml:space="preserve"> organizing efficiently, </w:t>
      </w:r>
      <w:r w:rsidR="00E118CD">
        <w:rPr>
          <w:rFonts w:ascii="Times New Roman" w:hAnsi="Times New Roman" w:cs="Times New Roman"/>
          <w:sz w:val="21"/>
          <w:szCs w:val="21"/>
        </w:rPr>
        <w:t xml:space="preserve">and </w:t>
      </w:r>
      <w:r w:rsidR="00190E59">
        <w:rPr>
          <w:rFonts w:ascii="Times New Roman" w:hAnsi="Times New Roman" w:cs="Times New Roman"/>
          <w:sz w:val="21"/>
          <w:szCs w:val="21"/>
        </w:rPr>
        <w:t>resolving conflicts.</w:t>
      </w:r>
    </w:p>
    <w:sectPr w:rsidRPr="009F6D02" w:rsidR="00297B62" w:rsidSect="00ED16FC">
      <w:pgSz w:w="12240" w:h="15840" w:orient="portrait"/>
      <w:pgMar w:top="288" w:right="720" w:bottom="288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Posterama">
    <w:panose1 w:val="020B0504020200020000"/>
    <w:charset w:val="00"/>
    <w:family w:val="swiss"/>
    <w:pitch w:val="variable"/>
    <w:sig w:usb0="A11526FF" w:usb1="D000204B" w:usb2="0001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rmorantGaramond-SemiBold">
    <w:altName w:val="Calibri"/>
    <w:panose1 w:val="020B0604020202020204"/>
    <w:charset w:val="00"/>
    <w:family w:val="auto"/>
    <w:pitch w:val="variable"/>
    <w:sig w:usb0="20000207" w:usb1="00000001" w:usb2="00000000" w:usb3="00000000" w:csb0="00000197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szsjlC2O" int2:invalidationBookmarkName="" int2:hashCode="IKUXGn1rAHKVIy" int2:id="ZJPqlzCN">
      <int2:state int2:type="gram" int2:value="Rejected"/>
    </int2:bookmark>
    <int2:bookmark int2:bookmarkName="_Int_wfum4nnT" int2:invalidationBookmarkName="" int2:hashCode="acbPvnpJmGgnBy" int2:id="IDiy5Ehm">
      <int2:state int2:type="gram" int2:value="Rejected"/>
    </int2:bookmark>
    <int2:bookmark int2:bookmarkName="_Int_1pfm44rT" int2:invalidationBookmarkName="" int2:hashCode="+BV6iEIq1y9zfI" int2:id="ITh4EoPW">
      <int2:state int2:type="gram" int2:value="Rejected"/>
    </int2:bookmark>
    <int2:bookmark int2:bookmarkName="_Int_6IF0LBqS" int2:invalidationBookmarkName="" int2:hashCode="HbIqGRlJatgO0y" int2:id="hGOXubu6">
      <int2:state int2:type="gram" int2:value="Rejected"/>
    </int2:bookmark>
    <int2:bookmark int2:bookmarkName="_Int_5KMbzmT5" int2:invalidationBookmarkName="" int2:hashCode="u7qEE13msFLCIQ" int2:id="88axNonw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2AF706F9"/>
    <w:multiLevelType w:val="hybridMultilevel"/>
    <w:tmpl w:val="8F3C69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C13202B"/>
    <w:multiLevelType w:val="hybridMultilevel"/>
    <w:tmpl w:val="5164CC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DDA6650"/>
    <w:multiLevelType w:val="hybridMultilevel"/>
    <w:tmpl w:val="46769466"/>
    <w:lvl w:ilvl="0" w:tplc="0458EC98">
      <w:start w:val="58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07D1D76"/>
    <w:multiLevelType w:val="hybridMultilevel"/>
    <w:tmpl w:val="C92C10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B9A0E46"/>
    <w:multiLevelType w:val="hybridMultilevel"/>
    <w:tmpl w:val="987682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03640870">
    <w:abstractNumId w:val="3"/>
  </w:num>
  <w:num w:numId="2" w16cid:durableId="283390146">
    <w:abstractNumId w:val="0"/>
  </w:num>
  <w:num w:numId="3" w16cid:durableId="348606213">
    <w:abstractNumId w:val="2"/>
  </w:num>
  <w:num w:numId="4" w16cid:durableId="1407990113">
    <w:abstractNumId w:val="1"/>
  </w:num>
  <w:num w:numId="5" w16cid:durableId="1687560787">
    <w:abstractNumId w:val="4"/>
  </w:num>
  <w:num w:numId="6" w16cid:durableId="721054289">
    <w:abstractNumId w:val="6"/>
  </w:num>
  <w:num w:numId="7" w16cid:durableId="507140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93"/>
    <w:rsid w:val="00021DA5"/>
    <w:rsid w:val="00027D97"/>
    <w:rsid w:val="0003331F"/>
    <w:rsid w:val="0005612C"/>
    <w:rsid w:val="000A5CD0"/>
    <w:rsid w:val="000B6AF9"/>
    <w:rsid w:val="000C20A1"/>
    <w:rsid w:val="000E2920"/>
    <w:rsid w:val="0012599A"/>
    <w:rsid w:val="00160A97"/>
    <w:rsid w:val="001737E4"/>
    <w:rsid w:val="00190E59"/>
    <w:rsid w:val="001A171D"/>
    <w:rsid w:val="001B6246"/>
    <w:rsid w:val="001C2BA0"/>
    <w:rsid w:val="001D28D0"/>
    <w:rsid w:val="001D3E1E"/>
    <w:rsid w:val="001D78C2"/>
    <w:rsid w:val="001E0793"/>
    <w:rsid w:val="001E1C53"/>
    <w:rsid w:val="001F3E64"/>
    <w:rsid w:val="0022059A"/>
    <w:rsid w:val="002209AA"/>
    <w:rsid w:val="00222009"/>
    <w:rsid w:val="002415F7"/>
    <w:rsid w:val="002702D4"/>
    <w:rsid w:val="00270B58"/>
    <w:rsid w:val="00284C89"/>
    <w:rsid w:val="00297B62"/>
    <w:rsid w:val="002B7BD0"/>
    <w:rsid w:val="002C484E"/>
    <w:rsid w:val="00313E55"/>
    <w:rsid w:val="003227BC"/>
    <w:rsid w:val="003405C6"/>
    <w:rsid w:val="0035013F"/>
    <w:rsid w:val="003562A2"/>
    <w:rsid w:val="00362CCC"/>
    <w:rsid w:val="00381284"/>
    <w:rsid w:val="00387012"/>
    <w:rsid w:val="0039510E"/>
    <w:rsid w:val="003C0E55"/>
    <w:rsid w:val="003C729D"/>
    <w:rsid w:val="003D17A9"/>
    <w:rsid w:val="003E7756"/>
    <w:rsid w:val="004272A0"/>
    <w:rsid w:val="00446145"/>
    <w:rsid w:val="0047529D"/>
    <w:rsid w:val="00494812"/>
    <w:rsid w:val="004B07C0"/>
    <w:rsid w:val="004B7243"/>
    <w:rsid w:val="004C096E"/>
    <w:rsid w:val="004C3775"/>
    <w:rsid w:val="005173BF"/>
    <w:rsid w:val="00525F8F"/>
    <w:rsid w:val="0054677A"/>
    <w:rsid w:val="00546C22"/>
    <w:rsid w:val="00581DC6"/>
    <w:rsid w:val="005852FD"/>
    <w:rsid w:val="005D2DC4"/>
    <w:rsid w:val="005D43D7"/>
    <w:rsid w:val="005F2FAC"/>
    <w:rsid w:val="005F41F8"/>
    <w:rsid w:val="00600354"/>
    <w:rsid w:val="00602F19"/>
    <w:rsid w:val="00611F75"/>
    <w:rsid w:val="00643D2E"/>
    <w:rsid w:val="006477FF"/>
    <w:rsid w:val="006534A4"/>
    <w:rsid w:val="0066750D"/>
    <w:rsid w:val="006815B1"/>
    <w:rsid w:val="00681F32"/>
    <w:rsid w:val="00687C31"/>
    <w:rsid w:val="00694A7B"/>
    <w:rsid w:val="006A444B"/>
    <w:rsid w:val="006C2568"/>
    <w:rsid w:val="006D18B9"/>
    <w:rsid w:val="00715D27"/>
    <w:rsid w:val="0073039B"/>
    <w:rsid w:val="00750687"/>
    <w:rsid w:val="00753C9E"/>
    <w:rsid w:val="007775FF"/>
    <w:rsid w:val="007C6DE0"/>
    <w:rsid w:val="007D2196"/>
    <w:rsid w:val="007F2796"/>
    <w:rsid w:val="00802AC5"/>
    <w:rsid w:val="00830123"/>
    <w:rsid w:val="00845FFC"/>
    <w:rsid w:val="00846B3E"/>
    <w:rsid w:val="00864A75"/>
    <w:rsid w:val="00870F29"/>
    <w:rsid w:val="008877DE"/>
    <w:rsid w:val="008879AE"/>
    <w:rsid w:val="00890653"/>
    <w:rsid w:val="008A7BB6"/>
    <w:rsid w:val="008B3D2F"/>
    <w:rsid w:val="008B40D0"/>
    <w:rsid w:val="008B7283"/>
    <w:rsid w:val="008D3291"/>
    <w:rsid w:val="008F77CE"/>
    <w:rsid w:val="00903425"/>
    <w:rsid w:val="009645A0"/>
    <w:rsid w:val="009A4F06"/>
    <w:rsid w:val="009E2034"/>
    <w:rsid w:val="009F6D02"/>
    <w:rsid w:val="00A17581"/>
    <w:rsid w:val="00A216D3"/>
    <w:rsid w:val="00A2619F"/>
    <w:rsid w:val="00A31AE3"/>
    <w:rsid w:val="00A6112F"/>
    <w:rsid w:val="00A81C36"/>
    <w:rsid w:val="00AB2E45"/>
    <w:rsid w:val="00AB326B"/>
    <w:rsid w:val="00AC069C"/>
    <w:rsid w:val="00AE3CC6"/>
    <w:rsid w:val="00AE674A"/>
    <w:rsid w:val="00B01591"/>
    <w:rsid w:val="00B24120"/>
    <w:rsid w:val="00B3585D"/>
    <w:rsid w:val="00B3750D"/>
    <w:rsid w:val="00B3757B"/>
    <w:rsid w:val="00B45668"/>
    <w:rsid w:val="00B71D32"/>
    <w:rsid w:val="00B743A1"/>
    <w:rsid w:val="00BA20D1"/>
    <w:rsid w:val="00BB624A"/>
    <w:rsid w:val="00BC1A22"/>
    <w:rsid w:val="00C17FA0"/>
    <w:rsid w:val="00C379BD"/>
    <w:rsid w:val="00C41344"/>
    <w:rsid w:val="00C659DF"/>
    <w:rsid w:val="00C72932"/>
    <w:rsid w:val="00C73351"/>
    <w:rsid w:val="00C86729"/>
    <w:rsid w:val="00C87FB5"/>
    <w:rsid w:val="00CB4FFF"/>
    <w:rsid w:val="00CC3CD7"/>
    <w:rsid w:val="00D07101"/>
    <w:rsid w:val="00D259E0"/>
    <w:rsid w:val="00D271D6"/>
    <w:rsid w:val="00D45817"/>
    <w:rsid w:val="00D45896"/>
    <w:rsid w:val="00D61C03"/>
    <w:rsid w:val="00D6394E"/>
    <w:rsid w:val="00D908BD"/>
    <w:rsid w:val="00DB04D0"/>
    <w:rsid w:val="00E118CD"/>
    <w:rsid w:val="00E2747D"/>
    <w:rsid w:val="00E3140D"/>
    <w:rsid w:val="00E549FA"/>
    <w:rsid w:val="00E91502"/>
    <w:rsid w:val="00E92EB1"/>
    <w:rsid w:val="00E97CF1"/>
    <w:rsid w:val="00ED16FC"/>
    <w:rsid w:val="00EF3E64"/>
    <w:rsid w:val="00EF6053"/>
    <w:rsid w:val="00F013C5"/>
    <w:rsid w:val="00F11B2E"/>
    <w:rsid w:val="00F12ABC"/>
    <w:rsid w:val="00F35640"/>
    <w:rsid w:val="00FB45B6"/>
    <w:rsid w:val="00FB5377"/>
    <w:rsid w:val="018836AB"/>
    <w:rsid w:val="042F2924"/>
    <w:rsid w:val="05F39737"/>
    <w:rsid w:val="06D171AF"/>
    <w:rsid w:val="070DBC78"/>
    <w:rsid w:val="09488892"/>
    <w:rsid w:val="0993137A"/>
    <w:rsid w:val="0AC744ED"/>
    <w:rsid w:val="0D534290"/>
    <w:rsid w:val="0D6CDF73"/>
    <w:rsid w:val="0FE79A3D"/>
    <w:rsid w:val="0FF29E81"/>
    <w:rsid w:val="104565C7"/>
    <w:rsid w:val="10C86251"/>
    <w:rsid w:val="12F7D9F7"/>
    <w:rsid w:val="136BB089"/>
    <w:rsid w:val="13CD7CCA"/>
    <w:rsid w:val="146D8C49"/>
    <w:rsid w:val="1559B114"/>
    <w:rsid w:val="162B6A5C"/>
    <w:rsid w:val="18DB9CA1"/>
    <w:rsid w:val="1974FBC9"/>
    <w:rsid w:val="19B28336"/>
    <w:rsid w:val="19DF7933"/>
    <w:rsid w:val="1A0935B2"/>
    <w:rsid w:val="1A7C6C11"/>
    <w:rsid w:val="1C68718E"/>
    <w:rsid w:val="1CBBB1CC"/>
    <w:rsid w:val="1CCB397A"/>
    <w:rsid w:val="1DCE8E0A"/>
    <w:rsid w:val="1DEFB656"/>
    <w:rsid w:val="212B15C3"/>
    <w:rsid w:val="217C593C"/>
    <w:rsid w:val="21CA70CA"/>
    <w:rsid w:val="229B596D"/>
    <w:rsid w:val="22BE441D"/>
    <w:rsid w:val="230F30BA"/>
    <w:rsid w:val="23C8F985"/>
    <w:rsid w:val="23CACF05"/>
    <w:rsid w:val="2406D9EE"/>
    <w:rsid w:val="266A202C"/>
    <w:rsid w:val="267A1ECF"/>
    <w:rsid w:val="26918505"/>
    <w:rsid w:val="27BEDB96"/>
    <w:rsid w:val="27EFA721"/>
    <w:rsid w:val="293BA481"/>
    <w:rsid w:val="29656D78"/>
    <w:rsid w:val="2A615F10"/>
    <w:rsid w:val="2B9C9FB4"/>
    <w:rsid w:val="2C60E3E9"/>
    <w:rsid w:val="2C675239"/>
    <w:rsid w:val="2E718702"/>
    <w:rsid w:val="2EEC71FA"/>
    <w:rsid w:val="304EE0AE"/>
    <w:rsid w:val="309ABDCB"/>
    <w:rsid w:val="36A980A9"/>
    <w:rsid w:val="37F195AB"/>
    <w:rsid w:val="387B046B"/>
    <w:rsid w:val="390825DA"/>
    <w:rsid w:val="39D8D2CB"/>
    <w:rsid w:val="3A68F0FB"/>
    <w:rsid w:val="3BBA11DC"/>
    <w:rsid w:val="3DE29444"/>
    <w:rsid w:val="3EC4CB2C"/>
    <w:rsid w:val="41535614"/>
    <w:rsid w:val="42A3F87A"/>
    <w:rsid w:val="4333D8D9"/>
    <w:rsid w:val="44FBD5B9"/>
    <w:rsid w:val="46215459"/>
    <w:rsid w:val="4886E8FF"/>
    <w:rsid w:val="4942248E"/>
    <w:rsid w:val="49AAF348"/>
    <w:rsid w:val="4AE9D282"/>
    <w:rsid w:val="4C72304F"/>
    <w:rsid w:val="4CAC6999"/>
    <w:rsid w:val="4E666989"/>
    <w:rsid w:val="4F109A9F"/>
    <w:rsid w:val="526EAB5D"/>
    <w:rsid w:val="52FF243F"/>
    <w:rsid w:val="53DF8010"/>
    <w:rsid w:val="55EFD54B"/>
    <w:rsid w:val="56A8F1B0"/>
    <w:rsid w:val="5A7D0AA9"/>
    <w:rsid w:val="5ACEEF01"/>
    <w:rsid w:val="5B108D2F"/>
    <w:rsid w:val="5B30E09A"/>
    <w:rsid w:val="5C32A1D0"/>
    <w:rsid w:val="5CD5BEF5"/>
    <w:rsid w:val="5D5F86EE"/>
    <w:rsid w:val="5F83807E"/>
    <w:rsid w:val="62C14D2F"/>
    <w:rsid w:val="635A5475"/>
    <w:rsid w:val="6555586D"/>
    <w:rsid w:val="65F88CCF"/>
    <w:rsid w:val="66ED5D45"/>
    <w:rsid w:val="6776920F"/>
    <w:rsid w:val="6777EA0D"/>
    <w:rsid w:val="684324ED"/>
    <w:rsid w:val="688FDBE9"/>
    <w:rsid w:val="69B53404"/>
    <w:rsid w:val="6A4561D1"/>
    <w:rsid w:val="6A46ABA2"/>
    <w:rsid w:val="6A500C0A"/>
    <w:rsid w:val="6AA08F63"/>
    <w:rsid w:val="6ABC2103"/>
    <w:rsid w:val="6ACBBCD4"/>
    <w:rsid w:val="6B020099"/>
    <w:rsid w:val="6BF81B8B"/>
    <w:rsid w:val="6C1E7216"/>
    <w:rsid w:val="6C6E8CAC"/>
    <w:rsid w:val="6D1CCAC8"/>
    <w:rsid w:val="6E5E8D72"/>
    <w:rsid w:val="6E9ECC5C"/>
    <w:rsid w:val="7037BD93"/>
    <w:rsid w:val="7047C007"/>
    <w:rsid w:val="7086A036"/>
    <w:rsid w:val="70C7C72A"/>
    <w:rsid w:val="76E59952"/>
    <w:rsid w:val="79450587"/>
    <w:rsid w:val="7A28A12E"/>
    <w:rsid w:val="7B22FB9C"/>
    <w:rsid w:val="7CCFD23F"/>
    <w:rsid w:val="7CFA70D5"/>
    <w:rsid w:val="7DAD5AD1"/>
    <w:rsid w:val="7E3F4BDB"/>
    <w:rsid w:val="7E5AEBB9"/>
    <w:rsid w:val="7E96B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31AF"/>
  <w15:chartTrackingRefBased/>
  <w15:docId w15:val="{D8FE639D-A22C-A64D-951D-116522EA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747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747D"/>
    <w:pPr>
      <w:spacing w:before="80" w:line="276" w:lineRule="auto"/>
      <w:jc w:val="center"/>
      <w:outlineLvl w:val="0"/>
    </w:pPr>
    <w:rPr>
      <w:rFonts w:cs="Times New Roman (Body CS)" w:asciiTheme="majorHAnsi" w:hAnsiTheme="majorHAnsi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2747D"/>
    <w:pPr>
      <w:tabs>
        <w:tab w:val="right" w:pos="10800"/>
      </w:tabs>
      <w:jc w:val="center"/>
    </w:pPr>
    <w:rPr>
      <w:rFonts w:cs="Times New Roman (Body CS)" w:asciiTheme="majorHAnsi" w:hAnsiTheme="majorHAnsi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styleId="TitleChar" w:customStyle="1">
    <w:name w:val="Title Char"/>
    <w:basedOn w:val="DefaultParagraphFont"/>
    <w:link w:val="Title"/>
    <w:uiPriority w:val="10"/>
    <w:rsid w:val="00E2747D"/>
    <w:rPr>
      <w:rFonts w:cs="Times New Roman (Body CS)" w:asciiTheme="majorHAnsi" w:hAnsiTheme="majorHAnsi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E2747D"/>
    <w:pPr>
      <w:pBdr>
        <w:bottom w:val="single" w:color="000000" w:themeColor="text1" w:sz="12" w:space="1"/>
      </w:pBdr>
      <w:spacing w:after="240" w:line="276" w:lineRule="auto"/>
      <w:jc w:val="center"/>
    </w:pPr>
    <w:rPr>
      <w:rFonts w:cs="CormorantGaramond-SemiBold"/>
      <w:szCs w:val="20"/>
    </w:rPr>
  </w:style>
  <w:style w:type="character" w:styleId="SubtitleChar" w:customStyle="1">
    <w:name w:val="Subtitle Char"/>
    <w:basedOn w:val="DefaultParagraphFont"/>
    <w:link w:val="Subtitle"/>
    <w:uiPriority w:val="11"/>
    <w:rsid w:val="00E2747D"/>
    <w:rPr>
      <w:rFonts w:cs="CormorantGaramond-SemiBold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2747D"/>
    <w:rPr>
      <w:rFonts w:asciiTheme="minorHAnsi" w:hAnsiTheme="minorHAnsi"/>
      <w:b/>
      <w:i w:val="0"/>
      <w:iCs/>
      <w:caps w:val="0"/>
      <w:smallCaps w:val="0"/>
      <w:spacing w:val="20"/>
      <w:sz w:val="20"/>
    </w:rPr>
  </w:style>
  <w:style w:type="character" w:styleId="Heading1Char" w:customStyle="1">
    <w:name w:val="Heading 1 Char"/>
    <w:basedOn w:val="DefaultParagraphFont"/>
    <w:link w:val="Heading1"/>
    <w:uiPriority w:val="9"/>
    <w:rsid w:val="00E2747D"/>
    <w:rPr>
      <w:rFonts w:cs="Times New Roman (Body CS)" w:asciiTheme="majorHAnsi" w:hAnsiTheme="majorHAnsi"/>
      <w:b/>
      <w:bCs/>
      <w:caps/>
      <w:spacing w:val="30"/>
    </w:rPr>
  </w:style>
  <w:style w:type="character" w:styleId="Heading2Char" w:customStyle="1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styleId="BOLDCapitalization" w:customStyle="1">
    <w:name w:val="BOLD Capitalization"/>
    <w:uiPriority w:val="1"/>
    <w:semiHidden/>
    <w:qFormat/>
    <w:rsid w:val="00681F32"/>
    <w:rPr>
      <w:rFonts w:ascii="Gill Sans Nova" w:hAnsi="Gill Sans Nova"/>
      <w:b/>
      <w:caps/>
      <w:smallCaps w:val="0"/>
    </w:rPr>
  </w:style>
  <w:style w:type="character" w:styleId="ALLCAPS" w:customStyle="1">
    <w:name w:val="ALL CAPS"/>
    <w:uiPriority w:val="1"/>
    <w:qFormat/>
    <w:rsid w:val="00681F32"/>
    <w:rPr>
      <w:caps/>
      <w:smallCaps w:val="0"/>
    </w:rPr>
  </w:style>
  <w:style w:type="character" w:styleId="Heading3Char" w:customStyle="1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List">
    <w:name w:val="List"/>
    <w:basedOn w:val="Normal"/>
    <w:uiPriority w:val="99"/>
    <w:rsid w:val="00E2747D"/>
    <w:pPr>
      <w:jc w:val="center"/>
    </w:pPr>
  </w:style>
  <w:style w:type="character" w:styleId="normaltextrun" w:customStyle="1">
    <w:name w:val="normaltextrun"/>
    <w:basedOn w:val="DefaultParagraphFont"/>
    <w:rsid w:val="006534A4"/>
  </w:style>
  <w:style w:type="character" w:styleId="eop" w:customStyle="1">
    <w:name w:val="eop"/>
    <w:basedOn w:val="DefaultParagraphFont"/>
    <w:rsid w:val="006534A4"/>
  </w:style>
  <w:style w:type="character" w:styleId="FollowedHyperlink">
    <w:name w:val="FollowedHyperlink"/>
    <w:basedOn w:val="DefaultParagraphFont"/>
    <w:uiPriority w:val="99"/>
    <w:semiHidden/>
    <w:unhideWhenUsed/>
    <w:rsid w:val="009F6D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microsoft.com/office/2020/10/relationships/intelligence" Target="intelligence2.xml" Id="R5df48262643a42b7" /><Relationship Type="http://schemas.openxmlformats.org/officeDocument/2006/relationships/hyperlink" Target="mailto:sydneybahma@gmail.com" TargetMode="External" Id="Ra96f418c38ae4a9f" /><Relationship Type="http://schemas.openxmlformats.org/officeDocument/2006/relationships/image" Target="/media/image.png" Id="rId28853526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ydneybahma/Library/Containers/com.microsoft.Word/Data/Library/Application%20Support/Microsoft/Office/16.0/DTS/Search/%7b3BA2E27B-6CA7-A44D-A4A0-A1F53ACF1E1D%7dTFfa2a01cc-ed5e-4a3f-9884-d79a28fc26480b1afa29_win32-63023368f3dc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5">
      <a:majorFont>
        <a:latin typeface="Posterama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Modern resume for sales manager.dotx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Sydney Bahma</lastModifiedBy>
  <revision>76</revision>
  <lastPrinted>2022-09-27T08:21:00.0000000Z</lastPrinted>
  <dcterms:created xsi:type="dcterms:W3CDTF">2025-09-12T20:42:00.0000000Z</dcterms:created>
  <dcterms:modified xsi:type="dcterms:W3CDTF">2025-12-16T20:36:11.8359704Z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